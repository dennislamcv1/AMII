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64921A58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29F2D996" w14:textId="53BFB11D" w:rsidR="005854DB" w:rsidRPr="005854DB" w:rsidRDefault="007B4585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A4A4303C402446449928E581C7C1D16E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6B09C3">
                  <w:t>MACHINE LEARNING PROPOSAL</w:t>
                </w:r>
              </w:sdtContent>
            </w:sdt>
          </w:p>
        </w:tc>
      </w:tr>
      <w:tr w:rsidR="005854DB" w:rsidRPr="0092125E" w14:paraId="29C0FE4B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54098D6A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0D83077C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76C2C9B4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4CA3E286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F459561CE3BA43DDA3C8007F429B5579"/>
              </w:placeholder>
              <w:showingPlcHdr/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6BE85F7B" w14:textId="2E8F84DB" w:rsidR="005854DB" w:rsidRPr="005854DB" w:rsidRDefault="006B09C3" w:rsidP="005854DB">
                <w:pPr>
                  <w:pStyle w:val="Subtitle"/>
                </w:pPr>
                <w:r w:rsidRPr="003639D2">
                  <w:t>Startup Checklist</w:t>
                </w:r>
              </w:p>
            </w:sdtContent>
          </w:sdt>
        </w:tc>
      </w:tr>
    </w:tbl>
    <w:bookmarkEnd w:id="0"/>
    <w:p w14:paraId="46361DCC" w14:textId="085A08D5" w:rsidR="00BD0C60" w:rsidRDefault="009B2812" w:rsidP="005854DB">
      <w:pPr>
        <w:pStyle w:val="Heading1"/>
      </w:pPr>
      <w:r>
        <w:t xml:space="preserve">Overview of Business, </w:t>
      </w:r>
      <w:r w:rsidR="00F3328E">
        <w:t>Preparedness and Objective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685B4E" w14:paraId="562B47C8" w14:textId="77777777" w:rsidTr="003D6AFD">
        <w:trPr>
          <w:trHeight w:val="297"/>
        </w:trPr>
        <w:sdt>
          <w:sdtPr>
            <w:id w:val="-194383433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5220343" w14:textId="77777777" w:rsidR="00685B4E" w:rsidRP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722B5E98" w14:textId="7A38C407" w:rsidR="009B62AF" w:rsidRDefault="009B2812" w:rsidP="009B62AF">
            <w:pPr>
              <w:pStyle w:val="ListNumber"/>
            </w:pPr>
            <w:r w:rsidRPr="009B2812">
              <w:t>This a public university which has a common IT and AV support team</w:t>
            </w:r>
            <w:r w:rsidR="0086616F">
              <w:t>s</w:t>
            </w:r>
            <w:r w:rsidRPr="009B2812">
              <w:t xml:space="preserve"> to </w:t>
            </w:r>
            <w:r w:rsidR="0086616F">
              <w:t>provide</w:t>
            </w:r>
            <w:r w:rsidRPr="009B2812">
              <w:t xml:space="preserve"> technical support for end users.</w:t>
            </w:r>
            <w:r w:rsidR="009B62AF">
              <w:t xml:space="preserve"> </w:t>
            </w:r>
            <w:r w:rsidR="009B62AF">
              <w:t xml:space="preserve">The university has no experience and </w:t>
            </w:r>
            <w:r w:rsidR="0086616F">
              <w:t>expertise</w:t>
            </w:r>
            <w:r w:rsidR="009B62AF">
              <w:t xml:space="preserve"> in using or developing machine learning. </w:t>
            </w:r>
            <w:r w:rsidR="0086616F">
              <w:t>This</w:t>
            </w:r>
            <w:r w:rsidR="009B62AF">
              <w:t xml:space="preserve"> is Initial stage.</w:t>
            </w:r>
          </w:p>
          <w:p w14:paraId="1DC5D431" w14:textId="77777777" w:rsidR="00685B4E" w:rsidRDefault="009B62AF" w:rsidP="009B62AF">
            <w:pPr>
              <w:pStyle w:val="ListNumber"/>
              <w:numPr>
                <w:ilvl w:val="0"/>
                <w:numId w:val="0"/>
              </w:numPr>
              <w:ind w:left="360"/>
            </w:pPr>
            <w:r>
              <w:t xml:space="preserve">There are some data available within </w:t>
            </w:r>
            <w:r w:rsidR="00477565">
              <w:t xml:space="preserve">online </w:t>
            </w:r>
            <w:r>
              <w:t xml:space="preserve">system, </w:t>
            </w:r>
            <w:r w:rsidR="00477565">
              <w:t xml:space="preserve">with </w:t>
            </w:r>
            <w:r>
              <w:t>no machine learning expertise</w:t>
            </w:r>
            <w:r w:rsidR="00477565">
              <w:t xml:space="preserve"> and</w:t>
            </w:r>
            <w:r>
              <w:t xml:space="preserve"> no business strategy.</w:t>
            </w:r>
          </w:p>
          <w:p w14:paraId="24E3E740" w14:textId="0F517767" w:rsidR="00477565" w:rsidRDefault="00477565" w:rsidP="009B62AF">
            <w:pPr>
              <w:pStyle w:val="ListNumber"/>
              <w:numPr>
                <w:ilvl w:val="0"/>
                <w:numId w:val="0"/>
              </w:numPr>
              <w:ind w:left="360"/>
            </w:pPr>
            <w:r w:rsidRPr="00477565">
              <w:t xml:space="preserve">Business outcome is </w:t>
            </w:r>
            <w:r>
              <w:t xml:space="preserve">to </w:t>
            </w:r>
            <w:r w:rsidRPr="00477565">
              <w:t>predict number of cases per day. The reason is the number of cases allows better deployment of services and manpower to settle cases. The outcome is cost and time savings.</w:t>
            </w:r>
          </w:p>
        </w:tc>
      </w:tr>
    </w:tbl>
    <w:p w14:paraId="3882626B" w14:textId="251B7FD1" w:rsidR="00685B4E" w:rsidRPr="00685B4E" w:rsidRDefault="00D9194E" w:rsidP="00685B4E">
      <w:pPr>
        <w:pStyle w:val="Heading1"/>
      </w:pPr>
      <w:r>
        <w:t>M</w:t>
      </w:r>
      <w:r>
        <w:t>ajor stakeholders for this project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3EACFFDB" w14:textId="77777777" w:rsidTr="00794847">
        <w:trPr>
          <w:trHeight w:val="297"/>
        </w:trPr>
        <w:sdt>
          <w:sdtPr>
            <w:id w:val="-191815668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D06706B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7B13B8FF" w14:textId="0CCCEFC7" w:rsidR="00A67285" w:rsidRDefault="00BA28FC" w:rsidP="00A67285">
            <w:pPr>
              <w:pStyle w:val="ListNumber"/>
              <w:numPr>
                <w:ilvl w:val="0"/>
                <w:numId w:val="39"/>
              </w:numPr>
            </w:pPr>
            <w:r>
              <w:t>IT and AV Technical Staff</w:t>
            </w:r>
          </w:p>
        </w:tc>
      </w:tr>
      <w:tr w:rsidR="00A67285" w14:paraId="6D033F22" w14:textId="77777777" w:rsidTr="00794847">
        <w:sdt>
          <w:sdtPr>
            <w:id w:val="86988497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DE039B9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6E13146B" w14:textId="27B02AAC" w:rsidR="00A67285" w:rsidRDefault="00BA28FC" w:rsidP="00A67285">
            <w:pPr>
              <w:pStyle w:val="ListNumber"/>
            </w:pPr>
            <w:r>
              <w:t>IT Central University Authority</w:t>
            </w:r>
          </w:p>
        </w:tc>
      </w:tr>
      <w:tr w:rsidR="00A67285" w14:paraId="7EF49904" w14:textId="77777777" w:rsidTr="00794847">
        <w:sdt>
          <w:sdtPr>
            <w:id w:val="5674902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099FBB4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E5A0814" w14:textId="283F282D" w:rsidR="00A67285" w:rsidRPr="00685B4E" w:rsidRDefault="00BA28FC" w:rsidP="00A67285">
            <w:pPr>
              <w:pStyle w:val="ListNumber"/>
            </w:pPr>
            <w:r>
              <w:t>Shared Services IT Head</w:t>
            </w:r>
          </w:p>
        </w:tc>
      </w:tr>
      <w:tr w:rsidR="00A67285" w14:paraId="109A5C85" w14:textId="77777777" w:rsidTr="00794847">
        <w:sdt>
          <w:sdtPr>
            <w:id w:val="-91107171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89F1FAC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5B8ECEA4" w14:textId="2A14786A" w:rsidR="00A67285" w:rsidRPr="00685B4E" w:rsidRDefault="003C16E9" w:rsidP="00A67285">
            <w:pPr>
              <w:pStyle w:val="ListNumber"/>
            </w:pPr>
            <w:r>
              <w:t>Private Cloud University</w:t>
            </w:r>
          </w:p>
        </w:tc>
      </w:tr>
    </w:tbl>
    <w:p w14:paraId="2C47D796" w14:textId="59F5FFC8" w:rsidR="00685B4E" w:rsidRPr="009355C2" w:rsidRDefault="0098577A" w:rsidP="009355C2">
      <w:pPr>
        <w:pStyle w:val="Heading1"/>
      </w:pPr>
      <w:r>
        <w:t>M</w:t>
      </w:r>
      <w:r>
        <w:t xml:space="preserve">achine </w:t>
      </w:r>
      <w:r>
        <w:t>L</w:t>
      </w:r>
      <w:r>
        <w:t xml:space="preserve">earning </w:t>
      </w:r>
      <w:proofErr w:type="spellStart"/>
      <w:r>
        <w:t>QuAM</w:t>
      </w:r>
      <w:proofErr w:type="spellEnd"/>
      <w:r>
        <w:t xml:space="preserve"> or model building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03212D37" w14:textId="77777777" w:rsidTr="00794847">
        <w:trPr>
          <w:trHeight w:val="297"/>
        </w:trPr>
        <w:bookmarkStart w:id="1" w:name="_Hlk812648" w:displacedByCustomXml="next"/>
        <w:sdt>
          <w:sdtPr>
            <w:id w:val="10816602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B2659AD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694B26EC" w14:textId="651C624E" w:rsidR="00A67285" w:rsidRPr="009355C2" w:rsidRDefault="003D00D9" w:rsidP="00A67285">
            <w:pPr>
              <w:pStyle w:val="ListNumber"/>
              <w:numPr>
                <w:ilvl w:val="0"/>
                <w:numId w:val="40"/>
              </w:numPr>
            </w:pPr>
            <w:r>
              <w:t>The Model will be built to predict number of cases daily (Mon – Fri). It will be a regression model with time series analysis incorporated into it.</w:t>
            </w:r>
          </w:p>
        </w:tc>
      </w:tr>
      <w:tr w:rsidR="00A67285" w14:paraId="7F0801BC" w14:textId="77777777" w:rsidTr="00794847">
        <w:sdt>
          <w:sdtPr>
            <w:id w:val="112411273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AD045AA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30D4475" w14:textId="2C5892DA" w:rsidR="00A67285" w:rsidRPr="009355C2" w:rsidRDefault="00447598" w:rsidP="00A67285">
            <w:pPr>
              <w:pStyle w:val="ListNumber"/>
            </w:pPr>
            <w:r>
              <w:t>Model evaluation will be using RMSE or R2 metrics.</w:t>
            </w:r>
          </w:p>
        </w:tc>
      </w:tr>
      <w:tr w:rsidR="00A67285" w14:paraId="225B2382" w14:textId="77777777" w:rsidTr="00794847">
        <w:sdt>
          <w:sdtPr>
            <w:id w:val="-92788314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1378334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4B105243" w14:textId="77777777" w:rsidR="00A67285" w:rsidRDefault="00447598" w:rsidP="00A67285">
            <w:pPr>
              <w:pStyle w:val="ListNumber"/>
            </w:pPr>
            <w:r>
              <w:t>The predicted no of cases will enable IT and AV supervisors to plan and allocate adequate manpower to serve customers.</w:t>
            </w:r>
          </w:p>
          <w:p w14:paraId="023810A8" w14:textId="77777777" w:rsidR="004923B6" w:rsidRDefault="004923B6" w:rsidP="004923B6">
            <w:pPr>
              <w:pStyle w:val="ListNumber"/>
              <w:numPr>
                <w:ilvl w:val="0"/>
                <w:numId w:val="0"/>
              </w:numPr>
              <w:ind w:left="360" w:hanging="360"/>
            </w:pPr>
          </w:p>
          <w:p w14:paraId="26483BD0" w14:textId="77777777" w:rsidR="004923B6" w:rsidRDefault="004923B6" w:rsidP="004923B6">
            <w:pPr>
              <w:pStyle w:val="ListNumber"/>
              <w:numPr>
                <w:ilvl w:val="0"/>
                <w:numId w:val="0"/>
              </w:numPr>
              <w:ind w:left="360" w:hanging="360"/>
            </w:pPr>
          </w:p>
          <w:p w14:paraId="65DED5F9" w14:textId="77777777" w:rsidR="004923B6" w:rsidRDefault="004923B6" w:rsidP="004923B6">
            <w:pPr>
              <w:pStyle w:val="ListNumber"/>
              <w:numPr>
                <w:ilvl w:val="0"/>
                <w:numId w:val="0"/>
              </w:numPr>
              <w:ind w:left="360" w:hanging="360"/>
            </w:pPr>
          </w:p>
          <w:p w14:paraId="79B1501B" w14:textId="3C2B5814" w:rsidR="004923B6" w:rsidRPr="009355C2" w:rsidRDefault="004923B6" w:rsidP="004923B6">
            <w:pPr>
              <w:pStyle w:val="ListNumber"/>
              <w:numPr>
                <w:ilvl w:val="0"/>
                <w:numId w:val="0"/>
              </w:numPr>
              <w:ind w:left="360" w:hanging="360"/>
            </w:pPr>
          </w:p>
        </w:tc>
      </w:tr>
    </w:tbl>
    <w:bookmarkEnd w:id="1"/>
    <w:p w14:paraId="1141A8ED" w14:textId="30C8B96F" w:rsidR="00685B4E" w:rsidRDefault="00B65223" w:rsidP="009355C2">
      <w:pPr>
        <w:pStyle w:val="Heading1"/>
      </w:pPr>
      <w:r>
        <w:lastRenderedPageBreak/>
        <w:t>D</w:t>
      </w:r>
      <w:r>
        <w:t>ata will be using to build this project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40313866" w14:textId="77777777" w:rsidTr="00794847">
        <w:trPr>
          <w:trHeight w:val="297"/>
        </w:trPr>
        <w:sdt>
          <w:sdtPr>
            <w:id w:val="-132441633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EFA56CE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04E0D3FD" w14:textId="144D81C8" w:rsidR="00A67285" w:rsidRPr="009355C2" w:rsidRDefault="00B65223" w:rsidP="00A67285">
            <w:pPr>
              <w:pStyle w:val="ListNumber"/>
              <w:numPr>
                <w:ilvl w:val="0"/>
                <w:numId w:val="41"/>
              </w:numPr>
            </w:pPr>
            <w:r>
              <w:t>Currently there are online system record types of jobs performed, and the period taken to complete a job. These data can be made available from IT Central Authority who manages the online databases</w:t>
            </w:r>
          </w:p>
        </w:tc>
      </w:tr>
      <w:tr w:rsidR="00A67285" w14:paraId="0677C918" w14:textId="77777777" w:rsidTr="00794847">
        <w:sdt>
          <w:sdtPr>
            <w:id w:val="81668371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B4D7054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24DB271A" w14:textId="3E2DBCA4" w:rsidR="00A67285" w:rsidRPr="009355C2" w:rsidRDefault="00B65223" w:rsidP="00A67285">
            <w:pPr>
              <w:pStyle w:val="ListNumber"/>
            </w:pPr>
            <w:r>
              <w:t>Since it is housed inside databases, data preprocessing is a must to convert them to tabular formats like csv or excel</w:t>
            </w:r>
          </w:p>
        </w:tc>
      </w:tr>
      <w:tr w:rsidR="00A67285" w14:paraId="76AA0D33" w14:textId="77777777" w:rsidTr="00794847">
        <w:sdt>
          <w:sdtPr>
            <w:id w:val="204478202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C6A5D7C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579127A0" w14:textId="2E715501" w:rsidR="00A67285" w:rsidRPr="009355C2" w:rsidRDefault="00B65223" w:rsidP="00A67285">
            <w:pPr>
              <w:pStyle w:val="ListNumber"/>
            </w:pPr>
            <w:r>
              <w:t>There is a need to collect new data since there are features like distance, waiting times not recorded.</w:t>
            </w:r>
          </w:p>
        </w:tc>
      </w:tr>
      <w:tr w:rsidR="00A67285" w14:paraId="22E8B507" w14:textId="77777777" w:rsidTr="00794847">
        <w:sdt>
          <w:sdtPr>
            <w:id w:val="42608353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4C942D4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6815AF08" w14:textId="1F0DEF63" w:rsidR="00A67285" w:rsidRPr="009355C2" w:rsidRDefault="002116AE" w:rsidP="00A67285">
            <w:pPr>
              <w:pStyle w:val="ListNumber"/>
            </w:pPr>
            <w:r>
              <w:t>Data will also need to be standardized with common metrics like meters, liters, hours etc.</w:t>
            </w:r>
          </w:p>
        </w:tc>
      </w:tr>
      <w:tr w:rsidR="00A67285" w14:paraId="089B8BEC" w14:textId="77777777" w:rsidTr="00794847">
        <w:sdt>
          <w:sdtPr>
            <w:id w:val="-160070706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4758F54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3D0875CA" w14:textId="039CAB53" w:rsidR="00A67285" w:rsidRPr="009355C2" w:rsidRDefault="00C90BFB" w:rsidP="00A67285">
            <w:pPr>
              <w:pStyle w:val="ListNumber"/>
            </w:pPr>
            <w:r>
              <w:t>If necessary, a machine learning expert will be hired as consultant and kick start Proof of Concept project to explore the possibility</w:t>
            </w:r>
          </w:p>
        </w:tc>
      </w:tr>
    </w:tbl>
    <w:p w14:paraId="684C5642" w14:textId="79F39DF0" w:rsidR="00685B4E" w:rsidRPr="00685B4E" w:rsidRDefault="00137A96" w:rsidP="009355C2">
      <w:pPr>
        <w:pStyle w:val="Heading1"/>
      </w:pPr>
      <w:r>
        <w:t>Communication</w:t>
      </w:r>
      <w:r>
        <w:t xml:space="preserve"> with One </w:t>
      </w:r>
      <w:r w:rsidR="00545A15">
        <w:t>Stakeholder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5A965221" w14:textId="77777777" w:rsidTr="00794847">
        <w:trPr>
          <w:trHeight w:val="297"/>
        </w:trPr>
        <w:sdt>
          <w:sdtPr>
            <w:id w:val="211778473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395FDC3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3C350F3C" w14:textId="5C56148C" w:rsidR="00A67285" w:rsidRPr="0078010D" w:rsidRDefault="00E809AC" w:rsidP="0078010D">
            <w:pPr>
              <w:pStyle w:val="ListNumber"/>
              <w:numPr>
                <w:ilvl w:val="0"/>
                <w:numId w:val="42"/>
              </w:numPr>
            </w:pPr>
            <w:r>
              <w:t>We will plan to give a presentation to Shared Services IT Head since the person oversees the whole administration and operation</w:t>
            </w:r>
          </w:p>
        </w:tc>
      </w:tr>
      <w:tr w:rsidR="00A67285" w14:paraId="77945D0F" w14:textId="77777777" w:rsidTr="00794847">
        <w:sdt>
          <w:sdtPr>
            <w:id w:val="-146456935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3D993F4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5D0DDAEB" w14:textId="657B3AD2" w:rsidR="00A67285" w:rsidRPr="0078010D" w:rsidRDefault="00E809AC" w:rsidP="0078010D">
            <w:pPr>
              <w:pStyle w:val="ListNumber"/>
            </w:pPr>
            <w:r>
              <w:t xml:space="preserve">We will source for external data to design an experiment to simulate a case almost similar to the current business problem </w:t>
            </w:r>
          </w:p>
        </w:tc>
      </w:tr>
      <w:tr w:rsidR="00A67285" w14:paraId="5FF1B17A" w14:textId="77777777" w:rsidTr="00794847">
        <w:sdt>
          <w:sdtPr>
            <w:id w:val="164323135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1C2F3AD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7F0AE49F" w14:textId="60ADDE88" w:rsidR="00A67285" w:rsidRPr="0078010D" w:rsidRDefault="001F0CA2" w:rsidP="0078010D">
            <w:pPr>
              <w:pStyle w:val="ListNumber"/>
            </w:pPr>
            <w:r>
              <w:t xml:space="preserve">We will use proper metrics like Root Mean Square (RMSE) or </w:t>
            </w:r>
            <w:r w:rsidRPr="001F0CA2">
              <w:t>Coefficient of determination</w:t>
            </w:r>
            <w:r>
              <w:t xml:space="preserve"> (R2)</w:t>
            </w:r>
          </w:p>
        </w:tc>
      </w:tr>
      <w:tr w:rsidR="00A67285" w14:paraId="051C18F6" w14:textId="77777777" w:rsidTr="00794847">
        <w:sdt>
          <w:sdtPr>
            <w:id w:val="-87561631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6329020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6CD010A9" w14:textId="4FE4F98E" w:rsidR="00A67285" w:rsidRPr="0078010D" w:rsidRDefault="007538DA" w:rsidP="0078010D">
            <w:pPr>
              <w:pStyle w:val="ListNumber"/>
            </w:pPr>
            <w:r>
              <w:t>Graphs like line charts, scatterplots and bar charts will be useful to support the presentation</w:t>
            </w:r>
          </w:p>
        </w:tc>
      </w:tr>
    </w:tbl>
    <w:p w14:paraId="62CC50AC" w14:textId="77777777" w:rsidR="009355C2" w:rsidRDefault="009355C2" w:rsidP="009355C2"/>
    <w:sectPr w:rsidR="009355C2" w:rsidSect="00A67285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99FDD8" w14:textId="77777777" w:rsidR="007B4585" w:rsidRDefault="007B4585" w:rsidP="005A20E2">
      <w:pPr>
        <w:spacing w:after="0"/>
      </w:pPr>
      <w:r>
        <w:separator/>
      </w:r>
    </w:p>
    <w:p w14:paraId="25AC291A" w14:textId="77777777" w:rsidR="007B4585" w:rsidRDefault="007B4585"/>
    <w:p w14:paraId="58B1A362" w14:textId="77777777" w:rsidR="007B4585" w:rsidRDefault="007B4585" w:rsidP="009B4773"/>
    <w:p w14:paraId="31D5D7BF" w14:textId="77777777" w:rsidR="007B4585" w:rsidRDefault="007B4585" w:rsidP="00513832"/>
  </w:endnote>
  <w:endnote w:type="continuationSeparator" w:id="0">
    <w:p w14:paraId="0695B699" w14:textId="77777777" w:rsidR="007B4585" w:rsidRDefault="007B4585" w:rsidP="005A20E2">
      <w:pPr>
        <w:spacing w:after="0"/>
      </w:pPr>
      <w:r>
        <w:continuationSeparator/>
      </w:r>
    </w:p>
    <w:p w14:paraId="388AB4DE" w14:textId="77777777" w:rsidR="007B4585" w:rsidRDefault="007B4585"/>
    <w:p w14:paraId="3C4985B6" w14:textId="77777777" w:rsidR="007B4585" w:rsidRDefault="007B4585" w:rsidP="009B4773"/>
    <w:p w14:paraId="6B9B6185" w14:textId="77777777" w:rsidR="007B4585" w:rsidRDefault="007B4585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92544A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399DD1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B92486" w14:textId="77777777" w:rsidR="007B4585" w:rsidRDefault="007B4585" w:rsidP="005A20E2">
      <w:pPr>
        <w:spacing w:after="0"/>
      </w:pPr>
      <w:r>
        <w:separator/>
      </w:r>
    </w:p>
    <w:p w14:paraId="31BAE838" w14:textId="77777777" w:rsidR="007B4585" w:rsidRDefault="007B4585"/>
    <w:p w14:paraId="6A6B8761" w14:textId="77777777" w:rsidR="007B4585" w:rsidRDefault="007B4585" w:rsidP="009B4773"/>
    <w:p w14:paraId="3A3588AD" w14:textId="77777777" w:rsidR="007B4585" w:rsidRDefault="007B4585" w:rsidP="00513832"/>
  </w:footnote>
  <w:footnote w:type="continuationSeparator" w:id="0">
    <w:p w14:paraId="6C9D95C3" w14:textId="77777777" w:rsidR="007B4585" w:rsidRDefault="007B4585" w:rsidP="005A20E2">
      <w:pPr>
        <w:spacing w:after="0"/>
      </w:pPr>
      <w:r>
        <w:continuationSeparator/>
      </w:r>
    </w:p>
    <w:p w14:paraId="748739F8" w14:textId="77777777" w:rsidR="007B4585" w:rsidRDefault="007B4585"/>
    <w:p w14:paraId="02C7E119" w14:textId="77777777" w:rsidR="007B4585" w:rsidRDefault="007B4585" w:rsidP="009B4773"/>
    <w:p w14:paraId="49133541" w14:textId="77777777" w:rsidR="007B4585" w:rsidRDefault="007B4585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F99B77" w14:textId="551A8A5B" w:rsidR="003639D2" w:rsidRPr="003639D2" w:rsidRDefault="007B4585" w:rsidP="003639D2">
    <w:pPr>
      <w:pStyle w:val="Header1"/>
    </w:pPr>
    <w:sdt>
      <w:sdtPr>
        <w:alias w:val="Title"/>
        <w:tag w:val=""/>
        <w:id w:val="-611985797"/>
        <w:placeholder>
          <w:docPart w:val="F3AACF09A86B43589C024D011BD0FC0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6B09C3">
          <w:t>MACHINE LEARNING PROPOSAL</w:t>
        </w:r>
      </w:sdtContent>
    </w:sdt>
  </w:p>
  <w:p w14:paraId="01CDDAEF" w14:textId="77777777" w:rsidR="005854DB" w:rsidRPr="005854DB" w:rsidRDefault="007B4585" w:rsidP="003D6AFD">
    <w:pPr>
      <w:pStyle w:val="Header"/>
    </w:pPr>
    <w:sdt>
      <w:sdtPr>
        <w:alias w:val="Subtitle"/>
        <w:tag w:val=""/>
        <w:id w:val="-2023313307"/>
        <w:placeholder/>
        <w:showingPlcHdr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3D6AFD" w:rsidRPr="003D6AFD">
          <w:t>Startup Checklist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4108E7FE" wp14:editId="0DB8C59B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97A3331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08E7F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" fillcolor="#107082" stroked="f">
              <v:fill opacity="9766f"/>
              <v:textbox inset="20mm,8mm">
                <w:txbxContent>
                  <w:p w14:paraId="597A3331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C1E1A1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048185FB" wp14:editId="77FDAA46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209C732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9C3"/>
    <w:rsid w:val="0000092E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5872"/>
    <w:rsid w:val="000E0979"/>
    <w:rsid w:val="000E1544"/>
    <w:rsid w:val="000F47C0"/>
    <w:rsid w:val="001155CE"/>
    <w:rsid w:val="001225D9"/>
    <w:rsid w:val="0012403E"/>
    <w:rsid w:val="00124370"/>
    <w:rsid w:val="00137A96"/>
    <w:rsid w:val="00160392"/>
    <w:rsid w:val="00164319"/>
    <w:rsid w:val="001725E3"/>
    <w:rsid w:val="001A5429"/>
    <w:rsid w:val="001C076B"/>
    <w:rsid w:val="001D1C22"/>
    <w:rsid w:val="001E11F1"/>
    <w:rsid w:val="001E1E58"/>
    <w:rsid w:val="001F0CA2"/>
    <w:rsid w:val="00206719"/>
    <w:rsid w:val="00207A17"/>
    <w:rsid w:val="002116AE"/>
    <w:rsid w:val="00240312"/>
    <w:rsid w:val="00247B17"/>
    <w:rsid w:val="00252E4A"/>
    <w:rsid w:val="002642A8"/>
    <w:rsid w:val="002955AB"/>
    <w:rsid w:val="002A137B"/>
    <w:rsid w:val="002F0C74"/>
    <w:rsid w:val="0031130D"/>
    <w:rsid w:val="00314A6F"/>
    <w:rsid w:val="00334394"/>
    <w:rsid w:val="00347AF5"/>
    <w:rsid w:val="00360F98"/>
    <w:rsid w:val="00362478"/>
    <w:rsid w:val="003639D2"/>
    <w:rsid w:val="00374421"/>
    <w:rsid w:val="00396BA9"/>
    <w:rsid w:val="003A1203"/>
    <w:rsid w:val="003B5758"/>
    <w:rsid w:val="003C01B2"/>
    <w:rsid w:val="003C16E9"/>
    <w:rsid w:val="003D00D9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47598"/>
    <w:rsid w:val="00477565"/>
    <w:rsid w:val="004923B6"/>
    <w:rsid w:val="00493EC0"/>
    <w:rsid w:val="00495909"/>
    <w:rsid w:val="004B5251"/>
    <w:rsid w:val="004C0453"/>
    <w:rsid w:val="004C432D"/>
    <w:rsid w:val="004C7B3E"/>
    <w:rsid w:val="00513832"/>
    <w:rsid w:val="00526C37"/>
    <w:rsid w:val="00533047"/>
    <w:rsid w:val="00545A15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55308"/>
    <w:rsid w:val="00664450"/>
    <w:rsid w:val="00685B4E"/>
    <w:rsid w:val="006936EB"/>
    <w:rsid w:val="006B048A"/>
    <w:rsid w:val="006B09C3"/>
    <w:rsid w:val="006B2383"/>
    <w:rsid w:val="006C4D5C"/>
    <w:rsid w:val="006D0144"/>
    <w:rsid w:val="006E3FC8"/>
    <w:rsid w:val="006F38DB"/>
    <w:rsid w:val="007157EF"/>
    <w:rsid w:val="0073670F"/>
    <w:rsid w:val="00740FCE"/>
    <w:rsid w:val="007538DA"/>
    <w:rsid w:val="00753E67"/>
    <w:rsid w:val="0078010D"/>
    <w:rsid w:val="00784AB5"/>
    <w:rsid w:val="007B17C4"/>
    <w:rsid w:val="007B1F5A"/>
    <w:rsid w:val="007B3AB6"/>
    <w:rsid w:val="007B4585"/>
    <w:rsid w:val="007B5AFF"/>
    <w:rsid w:val="007C136F"/>
    <w:rsid w:val="007C5AF4"/>
    <w:rsid w:val="007D40E3"/>
    <w:rsid w:val="007D5767"/>
    <w:rsid w:val="007F793B"/>
    <w:rsid w:val="00813EC8"/>
    <w:rsid w:val="00817F8C"/>
    <w:rsid w:val="0082491D"/>
    <w:rsid w:val="0083428B"/>
    <w:rsid w:val="0086616F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55C2"/>
    <w:rsid w:val="00952A7A"/>
    <w:rsid w:val="00974BF8"/>
    <w:rsid w:val="00976AED"/>
    <w:rsid w:val="0098577A"/>
    <w:rsid w:val="009A3B33"/>
    <w:rsid w:val="009A45A0"/>
    <w:rsid w:val="009B2812"/>
    <w:rsid w:val="009B35B5"/>
    <w:rsid w:val="009B3A56"/>
    <w:rsid w:val="009B4773"/>
    <w:rsid w:val="009B62AF"/>
    <w:rsid w:val="009C0614"/>
    <w:rsid w:val="009D2556"/>
    <w:rsid w:val="00A371D8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5008"/>
    <w:rsid w:val="00B12D81"/>
    <w:rsid w:val="00B26302"/>
    <w:rsid w:val="00B37B3B"/>
    <w:rsid w:val="00B44C47"/>
    <w:rsid w:val="00B57756"/>
    <w:rsid w:val="00B57F4F"/>
    <w:rsid w:val="00B65223"/>
    <w:rsid w:val="00B7636D"/>
    <w:rsid w:val="00B80CF1"/>
    <w:rsid w:val="00BA28FC"/>
    <w:rsid w:val="00BA2A38"/>
    <w:rsid w:val="00BA31C4"/>
    <w:rsid w:val="00BB02E6"/>
    <w:rsid w:val="00BD0C60"/>
    <w:rsid w:val="00C17BCF"/>
    <w:rsid w:val="00C3246A"/>
    <w:rsid w:val="00C65564"/>
    <w:rsid w:val="00C90BFB"/>
    <w:rsid w:val="00CA61D8"/>
    <w:rsid w:val="00CD1D98"/>
    <w:rsid w:val="00CE50B7"/>
    <w:rsid w:val="00CF1267"/>
    <w:rsid w:val="00D13200"/>
    <w:rsid w:val="00D26769"/>
    <w:rsid w:val="00D27AF8"/>
    <w:rsid w:val="00D6543F"/>
    <w:rsid w:val="00D74E0C"/>
    <w:rsid w:val="00D8068C"/>
    <w:rsid w:val="00D9194E"/>
    <w:rsid w:val="00D94688"/>
    <w:rsid w:val="00DA2D18"/>
    <w:rsid w:val="00DB5A2E"/>
    <w:rsid w:val="00DC0528"/>
    <w:rsid w:val="00DC1104"/>
    <w:rsid w:val="00DC7466"/>
    <w:rsid w:val="00DC7E1C"/>
    <w:rsid w:val="00DE65A2"/>
    <w:rsid w:val="00DE768A"/>
    <w:rsid w:val="00DF2DCC"/>
    <w:rsid w:val="00E01D0E"/>
    <w:rsid w:val="00E16215"/>
    <w:rsid w:val="00E31650"/>
    <w:rsid w:val="00E35169"/>
    <w:rsid w:val="00E53724"/>
    <w:rsid w:val="00E552C8"/>
    <w:rsid w:val="00E75006"/>
    <w:rsid w:val="00E809AC"/>
    <w:rsid w:val="00E84350"/>
    <w:rsid w:val="00E85863"/>
    <w:rsid w:val="00E91AE4"/>
    <w:rsid w:val="00EA344D"/>
    <w:rsid w:val="00EA431D"/>
    <w:rsid w:val="00EC4BCD"/>
    <w:rsid w:val="00F217D3"/>
    <w:rsid w:val="00F3328E"/>
    <w:rsid w:val="00F33F5E"/>
    <w:rsid w:val="00F60840"/>
    <w:rsid w:val="00F75B86"/>
    <w:rsid w:val="00F77933"/>
    <w:rsid w:val="00F8411A"/>
    <w:rsid w:val="00FB1673"/>
    <w:rsid w:val="00FB315C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FD18F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10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nis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4A4303C402446449928E581C7C1D1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AF1D24-37EF-446C-9199-1F7153F707FF}"/>
      </w:docPartPr>
      <w:docPartBody>
        <w:p w:rsidR="00000000" w:rsidRDefault="00664EFB">
          <w:pPr>
            <w:pStyle w:val="A4A4303C402446449928E581C7C1D16E"/>
          </w:pPr>
          <w:r w:rsidRPr="003639D2">
            <w:t>OFFICE</w:t>
          </w:r>
          <w:r w:rsidRPr="003639D2">
            <w:t>-BASED AGENCY</w:t>
          </w:r>
        </w:p>
      </w:docPartBody>
    </w:docPart>
    <w:docPart>
      <w:docPartPr>
        <w:name w:val="F459561CE3BA43DDA3C8007F429B55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C6A86-5BDC-4B2C-B195-2A2307371221}"/>
      </w:docPartPr>
      <w:docPartBody>
        <w:p w:rsidR="00000000" w:rsidRDefault="00664EFB">
          <w:pPr>
            <w:pStyle w:val="F459561CE3BA43DDA3C8007F429B5579"/>
          </w:pPr>
          <w:r w:rsidRPr="003639D2">
            <w:t>Startup Checklist</w:t>
          </w:r>
        </w:p>
      </w:docPartBody>
    </w:docPart>
    <w:docPart>
      <w:docPartPr>
        <w:name w:val="F3AACF09A86B43589C024D011BD0FC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5E1783-0017-4F32-B9A6-194F8EC26464}"/>
      </w:docPartPr>
      <w:docPartBody>
        <w:p w:rsidR="00000000" w:rsidRDefault="00664EFB">
          <w:pPr>
            <w:pStyle w:val="F3AACF09A86B43589C024D011BD0FC03"/>
          </w:pPr>
          <w:r w:rsidRPr="00207A17">
            <w:t xml:space="preserve">Let the local or regional press know you are opening and </w:t>
          </w:r>
          <w:r w:rsidRPr="00207A17">
            <w:t>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EFB"/>
    <w:rsid w:val="00664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MY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4A4303C402446449928E581C7C1D16E">
    <w:name w:val="A4A4303C402446449928E581C7C1D16E"/>
  </w:style>
  <w:style w:type="paragraph" w:customStyle="1" w:styleId="F459561CE3BA43DDA3C8007F429B5579">
    <w:name w:val="F459561CE3BA43DDA3C8007F429B5579"/>
  </w:style>
  <w:style w:type="paragraph" w:customStyle="1" w:styleId="E5D8EFBDE984436694AC44D5A1FD7A64">
    <w:name w:val="E5D8EFBDE984436694AC44D5A1FD7A64"/>
  </w:style>
  <w:style w:type="paragraph" w:customStyle="1" w:styleId="56DBE15A879E44E2AB4BD0BDB2538692">
    <w:name w:val="56DBE15A879E44E2AB4BD0BDB2538692"/>
  </w:style>
  <w:style w:type="paragraph" w:customStyle="1" w:styleId="0406D48BBF69482AB98DEA9939255B01">
    <w:name w:val="0406D48BBF69482AB98DEA9939255B01"/>
  </w:style>
  <w:style w:type="paragraph" w:customStyle="1" w:styleId="0AF0C9BE798F406F96D96161D42CA134">
    <w:name w:val="0AF0C9BE798F406F96D96161D42CA134"/>
  </w:style>
  <w:style w:type="paragraph" w:customStyle="1" w:styleId="48A4E7164BED48BB95DA62818BF8C748">
    <w:name w:val="48A4E7164BED48BB95DA62818BF8C748"/>
  </w:style>
  <w:style w:type="paragraph" w:customStyle="1" w:styleId="AC39C5DFF6144FB587F20BE361069817">
    <w:name w:val="AC39C5DFF6144FB587F20BE361069817"/>
  </w:style>
  <w:style w:type="paragraph" w:customStyle="1" w:styleId="B7B016B608AD4CBAA65E76F446C2A986">
    <w:name w:val="B7B016B608AD4CBAA65E76F446C2A986"/>
  </w:style>
  <w:style w:type="paragraph" w:customStyle="1" w:styleId="5A72E46B13CA470B8C8DC2A98C949960">
    <w:name w:val="5A72E46B13CA470B8C8DC2A98C949960"/>
  </w:style>
  <w:style w:type="paragraph" w:customStyle="1" w:styleId="3DE7F3C3A564407B9490240F81F17138">
    <w:name w:val="3DE7F3C3A564407B9490240F81F17138"/>
  </w:style>
  <w:style w:type="paragraph" w:customStyle="1" w:styleId="846C1C9C675E4D958513BF92EADD78F6">
    <w:name w:val="846C1C9C675E4D958513BF92EADD78F6"/>
  </w:style>
  <w:style w:type="paragraph" w:customStyle="1" w:styleId="303A1B322A2842FD8329A1EA13136D03">
    <w:name w:val="303A1B322A2842FD8329A1EA13136D03"/>
  </w:style>
  <w:style w:type="paragraph" w:customStyle="1" w:styleId="A6E8E280B6B748EDBD3D81C1D97CC7F5">
    <w:name w:val="A6E8E280B6B748EDBD3D81C1D97CC7F5"/>
  </w:style>
  <w:style w:type="paragraph" w:customStyle="1" w:styleId="0A599197979E4D0C90E99C030B8F1003">
    <w:name w:val="0A599197979E4D0C90E99C030B8F1003"/>
  </w:style>
  <w:style w:type="paragraph" w:customStyle="1" w:styleId="98B1199646714CC69B954D0E6E411D27">
    <w:name w:val="98B1199646714CC69B954D0E6E411D27"/>
  </w:style>
  <w:style w:type="paragraph" w:customStyle="1" w:styleId="89163A7F86264510BE912004F5D96CCF">
    <w:name w:val="89163A7F86264510BE912004F5D96CCF"/>
  </w:style>
  <w:style w:type="paragraph" w:customStyle="1" w:styleId="AEF2601F1E6F4A779EF58ADDC5BF9B8C">
    <w:name w:val="AEF2601F1E6F4A779EF58ADDC5BF9B8C"/>
  </w:style>
  <w:style w:type="paragraph" w:customStyle="1" w:styleId="CF1C59272A374C5EBA4328EC2C5C1D04">
    <w:name w:val="CF1C59272A374C5EBA4328EC2C5C1D04"/>
  </w:style>
  <w:style w:type="paragraph" w:customStyle="1" w:styleId="EEC3E94CF47941749EE50D8534768B28">
    <w:name w:val="EEC3E94CF47941749EE50D8534768B28"/>
  </w:style>
  <w:style w:type="paragraph" w:customStyle="1" w:styleId="15DD0CA14F724301A9F84446C514C15F">
    <w:name w:val="15DD0CA14F724301A9F84446C514C15F"/>
  </w:style>
  <w:style w:type="paragraph" w:customStyle="1" w:styleId="CE2D5257306248C2846267286C666034">
    <w:name w:val="CE2D5257306248C2846267286C666034"/>
  </w:style>
  <w:style w:type="paragraph" w:customStyle="1" w:styleId="69A3782C859943A19E8021A3351BC4C8">
    <w:name w:val="69A3782C859943A19E8021A3351BC4C8"/>
  </w:style>
  <w:style w:type="paragraph" w:customStyle="1" w:styleId="81CB095389C54824846C9DCE16CDFA87">
    <w:name w:val="81CB095389C54824846C9DCE16CDFA87"/>
  </w:style>
  <w:style w:type="paragraph" w:customStyle="1" w:styleId="01A3C5517D564F4AB94AC49D093E30D0">
    <w:name w:val="01A3C5517D564F4AB94AC49D093E30D0"/>
  </w:style>
  <w:style w:type="paragraph" w:customStyle="1" w:styleId="DEDA97EFA9514740B4A226B56D7CA2CF">
    <w:name w:val="DEDA97EFA9514740B4A226B56D7CA2CF"/>
  </w:style>
  <w:style w:type="paragraph" w:customStyle="1" w:styleId="2C057057E1864470889CE6102095834C">
    <w:name w:val="2C057057E1864470889CE6102095834C"/>
  </w:style>
  <w:style w:type="paragraph" w:customStyle="1" w:styleId="141094FF6C1D423482B6E0D64312043A">
    <w:name w:val="141094FF6C1D423482B6E0D64312043A"/>
  </w:style>
  <w:style w:type="paragraph" w:customStyle="1" w:styleId="8FB5DDA1A00446D0A95009544FBE75F4">
    <w:name w:val="8FB5DDA1A00446D0A95009544FBE75F4"/>
  </w:style>
  <w:style w:type="paragraph" w:customStyle="1" w:styleId="FC18619F5C5749C0ACB7EFA73A3856C6">
    <w:name w:val="FC18619F5C5749C0ACB7EFA73A3856C6"/>
  </w:style>
  <w:style w:type="paragraph" w:customStyle="1" w:styleId="2D8FE4EBBE5348068B04033061CD40C5">
    <w:name w:val="2D8FE4EBBE5348068B04033061CD40C5"/>
  </w:style>
  <w:style w:type="paragraph" w:customStyle="1" w:styleId="4975E51FC65A475C88B2677385E7929A">
    <w:name w:val="4975E51FC65A475C88B2677385E7929A"/>
  </w:style>
  <w:style w:type="paragraph" w:customStyle="1" w:styleId="28CCCB5DF2B1463D915BA8D2423E81B0">
    <w:name w:val="28CCCB5DF2B1463D915BA8D2423E81B0"/>
  </w:style>
  <w:style w:type="paragraph" w:customStyle="1" w:styleId="0C1E3DF2CC0C4A9FACEBAD630C444372">
    <w:name w:val="0C1E3DF2CC0C4A9FACEBAD630C444372"/>
  </w:style>
  <w:style w:type="paragraph" w:customStyle="1" w:styleId="EFB549BAD9C9477D92FC75C36ED21801">
    <w:name w:val="EFB549BAD9C9477D92FC75C36ED21801"/>
  </w:style>
  <w:style w:type="paragraph" w:customStyle="1" w:styleId="E116FFDBFBC64034A54019AA2B1901D1">
    <w:name w:val="E116FFDBFBC64034A54019AA2B1901D1"/>
  </w:style>
  <w:style w:type="paragraph" w:customStyle="1" w:styleId="3FBAADF24850449794A9DAF4884A9863">
    <w:name w:val="3FBAADF24850449794A9DAF4884A9863"/>
  </w:style>
  <w:style w:type="paragraph" w:customStyle="1" w:styleId="DDD91BEC10E34FAC895FD692D41A960B">
    <w:name w:val="DDD91BEC10E34FAC895FD692D41A960B"/>
  </w:style>
  <w:style w:type="paragraph" w:customStyle="1" w:styleId="59CC8B0B1E7A4955A22BC7570D6D1200">
    <w:name w:val="59CC8B0B1E7A4955A22BC7570D6D1200"/>
  </w:style>
  <w:style w:type="paragraph" w:customStyle="1" w:styleId="9F8059EC41A247EA8BCBB335366CDFD3">
    <w:name w:val="9F8059EC41A247EA8BCBB335366CDFD3"/>
  </w:style>
  <w:style w:type="paragraph" w:customStyle="1" w:styleId="8D000A3EA3174A2D95F993A3D778396C">
    <w:name w:val="8D000A3EA3174A2D95F993A3D778396C"/>
  </w:style>
  <w:style w:type="paragraph" w:customStyle="1" w:styleId="1390F4A38AD245A19043C092287F17B6">
    <w:name w:val="1390F4A38AD245A19043C092287F17B6"/>
  </w:style>
  <w:style w:type="paragraph" w:customStyle="1" w:styleId="E784CF202B8849B7BD33846400E3CE82">
    <w:name w:val="E784CF202B8849B7BD33846400E3CE82"/>
  </w:style>
  <w:style w:type="paragraph" w:customStyle="1" w:styleId="7E38E1B30C89421880A31C3283A345C3">
    <w:name w:val="7E38E1B30C89421880A31C3283A345C3"/>
  </w:style>
  <w:style w:type="paragraph" w:customStyle="1" w:styleId="B6BFFB04D0E4441E9C1027F3C596DDA6">
    <w:name w:val="B6BFFB04D0E4441E9C1027F3C596DDA6"/>
  </w:style>
  <w:style w:type="paragraph" w:customStyle="1" w:styleId="1AFDEBCCB0774088B2D0AC01163BA998">
    <w:name w:val="1AFDEBCCB0774088B2D0AC01163BA998"/>
  </w:style>
  <w:style w:type="paragraph" w:customStyle="1" w:styleId="81E8D0EB94504B0484B6ED4DFC6D6304">
    <w:name w:val="81E8D0EB94504B0484B6ED4DFC6D6304"/>
  </w:style>
  <w:style w:type="paragraph" w:customStyle="1" w:styleId="20C2F453505D4459BFC7B0BA331933E0">
    <w:name w:val="20C2F453505D4459BFC7B0BA331933E0"/>
  </w:style>
  <w:style w:type="paragraph" w:customStyle="1" w:styleId="00B43319C8D5455B9AB11F3F506488FC">
    <w:name w:val="00B43319C8D5455B9AB11F3F506488FC"/>
  </w:style>
  <w:style w:type="paragraph" w:customStyle="1" w:styleId="75A159E4456C44F2A37A6D6ECA32A395">
    <w:name w:val="75A159E4456C44F2A37A6D6ECA32A395"/>
  </w:style>
  <w:style w:type="paragraph" w:customStyle="1" w:styleId="56E63BD295B945CCADFF53AEBACBCD92">
    <w:name w:val="56E63BD295B945CCADFF53AEBACBCD92"/>
  </w:style>
  <w:style w:type="paragraph" w:customStyle="1" w:styleId="A73C3F27F29C4C9CA19A620496F9214C">
    <w:name w:val="A73C3F27F29C4C9CA19A620496F9214C"/>
  </w:style>
  <w:style w:type="paragraph" w:customStyle="1" w:styleId="779F12E79F5840D5BBBC5514B6CB57A1">
    <w:name w:val="779F12E79F5840D5BBBC5514B6CB57A1"/>
  </w:style>
  <w:style w:type="paragraph" w:customStyle="1" w:styleId="7E7AB3F31B324F7B80522535447C7B25">
    <w:name w:val="7E7AB3F31B324F7B80522535447C7B25"/>
  </w:style>
  <w:style w:type="paragraph" w:customStyle="1" w:styleId="DC114769DBB24E5B930F30F6BBE67F3B">
    <w:name w:val="DC114769DBB24E5B930F30F6BBE67F3B"/>
  </w:style>
  <w:style w:type="paragraph" w:customStyle="1" w:styleId="4D1A0C2F13B242C997A8FEC34EE7617B">
    <w:name w:val="4D1A0C2F13B242C997A8FEC34EE7617B"/>
  </w:style>
  <w:style w:type="paragraph" w:customStyle="1" w:styleId="96D4AE5A519B4EA9BD2C048A8D8A06F7">
    <w:name w:val="96D4AE5A519B4EA9BD2C048A8D8A06F7"/>
  </w:style>
  <w:style w:type="paragraph" w:customStyle="1" w:styleId="DCA583EB4824430AA2E63983B8A41438">
    <w:name w:val="DCA583EB4824430AA2E63983B8A41438"/>
  </w:style>
  <w:style w:type="paragraph" w:customStyle="1" w:styleId="6B7F014F1C424574B10A51256EC96810">
    <w:name w:val="6B7F014F1C424574B10A51256EC96810"/>
  </w:style>
  <w:style w:type="paragraph" w:customStyle="1" w:styleId="786435145BAC40F09DEFE5053F38E934">
    <w:name w:val="786435145BAC40F09DEFE5053F38E934"/>
  </w:style>
  <w:style w:type="paragraph" w:customStyle="1" w:styleId="B61640B21A1D451BAB1EB1FF9BE3DFBF">
    <w:name w:val="B61640B21A1D451BAB1EB1FF9BE3DFBF"/>
  </w:style>
  <w:style w:type="paragraph" w:customStyle="1" w:styleId="F529191F9C4E48B3819EC36B09E80B53">
    <w:name w:val="F529191F9C4E48B3819EC36B09E80B53"/>
  </w:style>
  <w:style w:type="paragraph" w:customStyle="1" w:styleId="2953E114D429432EB042CA0138D4F080">
    <w:name w:val="2953E114D429432EB042CA0138D4F080"/>
  </w:style>
  <w:style w:type="paragraph" w:customStyle="1" w:styleId="0F3671BFCB914DC4A5708FE6045EAB9D">
    <w:name w:val="0F3671BFCB914DC4A5708FE6045EAB9D"/>
  </w:style>
  <w:style w:type="paragraph" w:customStyle="1" w:styleId="6BADCA6EF9BC48929795141F3D8215B4">
    <w:name w:val="6BADCA6EF9BC48929795141F3D8215B4"/>
  </w:style>
  <w:style w:type="paragraph" w:customStyle="1" w:styleId="A6D8BE095B2F46D0B9ED266CDAE325D0">
    <w:name w:val="A6D8BE095B2F46D0B9ED266CDAE325D0"/>
  </w:style>
  <w:style w:type="paragraph" w:customStyle="1" w:styleId="C20A87A64AF04B9390D4E9C4CC8A5BE8">
    <w:name w:val="C20A87A64AF04B9390D4E9C4CC8A5BE8"/>
  </w:style>
  <w:style w:type="paragraph" w:customStyle="1" w:styleId="0A0B62D6780A406680174530F64A44CA">
    <w:name w:val="0A0B62D6780A406680174530F64A44CA"/>
  </w:style>
  <w:style w:type="paragraph" w:customStyle="1" w:styleId="964648026A024C1094DCA16E4AC944F2">
    <w:name w:val="964648026A024C1094DCA16E4AC944F2"/>
  </w:style>
  <w:style w:type="paragraph" w:customStyle="1" w:styleId="D5670E551B464CB7A6EA43CA433BCB25">
    <w:name w:val="D5670E551B464CB7A6EA43CA433BCB25"/>
  </w:style>
  <w:style w:type="paragraph" w:customStyle="1" w:styleId="5289F65C63A34FB9BE6F733368F2E980">
    <w:name w:val="5289F65C63A34FB9BE6F733368F2E980"/>
  </w:style>
  <w:style w:type="paragraph" w:customStyle="1" w:styleId="BA86C284A079431AA4692653CC50ED0C">
    <w:name w:val="BA86C284A079431AA4692653CC50ED0C"/>
  </w:style>
  <w:style w:type="paragraph" w:customStyle="1" w:styleId="53B36CA6B2674B7C8770D3EB0082B102">
    <w:name w:val="53B36CA6B2674B7C8770D3EB0082B102"/>
  </w:style>
  <w:style w:type="paragraph" w:customStyle="1" w:styleId="AB9327108A7A4172A28CABC830A582F2">
    <w:name w:val="AB9327108A7A4172A28CABC830A582F2"/>
  </w:style>
  <w:style w:type="paragraph" w:customStyle="1" w:styleId="5304DC9A66F84EA5916B392A4D4FB14A">
    <w:name w:val="5304DC9A66F84EA5916B392A4D4FB14A"/>
  </w:style>
  <w:style w:type="paragraph" w:customStyle="1" w:styleId="51F9236BEB094DF7951D6A56B8475A46">
    <w:name w:val="51F9236BEB094DF7951D6A56B8475A46"/>
  </w:style>
  <w:style w:type="paragraph" w:customStyle="1" w:styleId="A9019AEEB09F4197980DDA0E41ECDCE7">
    <w:name w:val="A9019AEEB09F4197980DDA0E41ECDCE7"/>
  </w:style>
  <w:style w:type="paragraph" w:customStyle="1" w:styleId="63021D1857BF49F99C7DCE514F5F539C">
    <w:name w:val="63021D1857BF49F99C7DCE514F5F539C"/>
  </w:style>
  <w:style w:type="paragraph" w:customStyle="1" w:styleId="ADEA77C6184A4B96AC1A01ED741551F6">
    <w:name w:val="ADEA77C6184A4B96AC1A01ED741551F6"/>
  </w:style>
  <w:style w:type="paragraph" w:customStyle="1" w:styleId="4C90EE4C55F74BA7AB3C5950F8FF4F06">
    <w:name w:val="4C90EE4C55F74BA7AB3C5950F8FF4F06"/>
  </w:style>
  <w:style w:type="paragraph" w:customStyle="1" w:styleId="A747A1EF213942DEA46C2BDAC9AE27CD">
    <w:name w:val="A747A1EF213942DEA46C2BDAC9AE27CD"/>
  </w:style>
  <w:style w:type="paragraph" w:customStyle="1" w:styleId="5B753DC0B9E24271BE47FBE03C53FFDF">
    <w:name w:val="5B753DC0B9E24271BE47FBE03C53FFDF"/>
  </w:style>
  <w:style w:type="paragraph" w:customStyle="1" w:styleId="09AC7A257B7B4298A591907BB065D80F">
    <w:name w:val="09AC7A257B7B4298A591907BB065D80F"/>
  </w:style>
  <w:style w:type="paragraph" w:customStyle="1" w:styleId="DD220EDCC06548C0BC610A860FEF5E05">
    <w:name w:val="DD220EDCC06548C0BC610A860FEF5E05"/>
  </w:style>
  <w:style w:type="paragraph" w:customStyle="1" w:styleId="DFD4DE3EBA114A7DBE6A5C756B5454CE">
    <w:name w:val="DFD4DE3EBA114A7DBE6A5C756B5454CE"/>
  </w:style>
  <w:style w:type="paragraph" w:customStyle="1" w:styleId="A2111B139BFF4929A17D5BE5B1F17076">
    <w:name w:val="A2111B139BFF4929A17D5BE5B1F17076"/>
  </w:style>
  <w:style w:type="paragraph" w:customStyle="1" w:styleId="6B1FBA4DF84941CF96A96B640553B36F">
    <w:name w:val="6B1FBA4DF84941CF96A96B640553B36F"/>
  </w:style>
  <w:style w:type="paragraph" w:customStyle="1" w:styleId="C3BF1EC80D664CF0A6DD2A5A005FF0A1">
    <w:name w:val="C3BF1EC80D664CF0A6DD2A5A005FF0A1"/>
  </w:style>
  <w:style w:type="paragraph" w:customStyle="1" w:styleId="F0E6488FEDAF481A9A5F9DCB400AB9EF">
    <w:name w:val="F0E6488FEDAF481A9A5F9DCB400AB9EF"/>
  </w:style>
  <w:style w:type="paragraph" w:customStyle="1" w:styleId="C882C4D22388469CB52DE9767C99C9BF">
    <w:name w:val="C882C4D22388469CB52DE9767C99C9BF"/>
  </w:style>
  <w:style w:type="paragraph" w:customStyle="1" w:styleId="F3AACF09A86B43589C024D011BD0FC03">
    <w:name w:val="F3AACF09A86B43589C024D011BD0FC03"/>
  </w:style>
  <w:style w:type="paragraph" w:customStyle="1" w:styleId="B6D79E79EB9F4BE990FEFDACBD9DFE8E">
    <w:name w:val="B6D79E79EB9F4BE990FEFDACBD9DFE8E"/>
  </w:style>
  <w:style w:type="paragraph" w:customStyle="1" w:styleId="05334763BB3744A3917DC10DEAA7B479">
    <w:name w:val="05334763BB3744A3917DC10DEAA7B479"/>
  </w:style>
  <w:style w:type="paragraph" w:customStyle="1" w:styleId="1CDFBE58B7094AEE8ADA25B341093CD8">
    <w:name w:val="1CDFBE58B7094AEE8ADA25B341093CD8"/>
  </w:style>
  <w:style w:type="paragraph" w:customStyle="1" w:styleId="104AB63E345F4CCAB5F4DE289F65BAC0">
    <w:name w:val="104AB63E345F4CCAB5F4DE289F65BAC0"/>
  </w:style>
  <w:style w:type="paragraph" w:customStyle="1" w:styleId="F341E815E14D4AB18FC44B7CF62D4B61">
    <w:name w:val="F341E815E14D4AB18FC44B7CF62D4B61"/>
  </w:style>
  <w:style w:type="paragraph" w:customStyle="1" w:styleId="275BA30337694ACB9C11199EC5E873C5">
    <w:name w:val="275BA30337694ACB9C11199EC5E873C5"/>
  </w:style>
  <w:style w:type="paragraph" w:customStyle="1" w:styleId="4ECB791ABC5B4993AF19C329A0D64A1A">
    <w:name w:val="4ECB791ABC5B4993AF19C329A0D64A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B0036D-8DA9-4D7D-BF06-842080EC8FE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checklist.dotx</Template>
  <TotalTime>0</TotalTime>
  <Pages>1</Pages>
  <Words>356</Words>
  <Characters>2033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MACHINE LEARNING PROPOSAL</dc:title>
  <dc:subject/>
  <dc:creator/>
  <cp:keywords/>
  <dc:description/>
  <cp:lastModifiedBy/>
  <cp:revision>1</cp:revision>
  <dcterms:created xsi:type="dcterms:W3CDTF">2020-08-25T11:41:00Z</dcterms:created>
  <dcterms:modified xsi:type="dcterms:W3CDTF">2020-08-25T12:37:00Z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